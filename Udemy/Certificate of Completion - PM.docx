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AA0737" w:rsidRPr="00460A4D" w:rsidRDefault="00460A4D" w:rsidP="00AA0737">
            <w:pPr>
              <w:pStyle w:val="Title"/>
              <w:rPr>
                <w:b/>
                <w:sz w:val="76"/>
                <w:szCs w:val="76"/>
              </w:rPr>
            </w:pPr>
            <w:r w:rsidRPr="00460A4D">
              <w:rPr>
                <w:b/>
                <w:sz w:val="76"/>
                <w:szCs w:val="76"/>
              </w:rPr>
              <w:t>Certificate of Completion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C830D7" w:rsidP="00460A4D">
            <w:pPr>
              <w:pStyle w:val="Subtitle"/>
            </w:pPr>
            <w:r>
              <w:t>PROJECT MANAGEMENT CERTIFICATION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8B15FA101FA445C8ADDB48A8DCFDD4B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EB74AF" w:rsidP="00EB74AF">
            <w:pPr>
              <w:pStyle w:val="Name"/>
            </w:pPr>
            <w:r>
              <w:t xml:space="preserve">Stefan </w:t>
            </w:r>
            <w:proofErr w:type="spellStart"/>
            <w:r>
              <w:t>Arnaudov</w:t>
            </w:r>
            <w:proofErr w:type="spellEnd"/>
          </w:p>
        </w:tc>
      </w:tr>
      <w:tr w:rsidR="00AA073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AA0737" w:rsidRPr="00AA0737" w:rsidRDefault="0072413E" w:rsidP="00AA0737">
            <w:r w:rsidRPr="0072413E">
              <w:rPr>
                <w:noProof/>
                <w:lang w:val="bg-BG" w:eastAsia="bg-BG"/>
              </w:rPr>
              <w:drawing>
                <wp:inline distT="0" distB="0" distL="0" distR="0">
                  <wp:extent cx="711200" cy="711200"/>
                  <wp:effectExtent l="0" t="0" r="0" b="0"/>
                  <wp:docPr id="20" name="Picture 20" descr="E:\MRubio\thePMKB\thePMKB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MRubio\thePMKB\thePMKB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2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D62DD8" w:rsidP="00D62DD8">
            <w:r>
              <w:rPr>
                <w:noProof/>
                <w:lang w:val="bg-BG" w:eastAsia="bg-BG"/>
              </w:rPr>
              <w:drawing>
                <wp:inline distT="0" distB="0" distL="0" distR="0" wp14:anchorId="5F3A0DA3" wp14:editId="512A0C7E">
                  <wp:extent cx="1005840" cy="585470"/>
                  <wp:effectExtent l="0" t="0" r="381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585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EB74AF" w:rsidP="00EB74AF">
            <w:r>
              <w:t>07</w:t>
            </w:r>
            <w:r w:rsidR="00D62DD8">
              <w:t>/0</w:t>
            </w:r>
            <w:r>
              <w:t>2</w:t>
            </w:r>
            <w:bookmarkStart w:id="0" w:name="_GoBack"/>
            <w:bookmarkEnd w:id="0"/>
            <w:r w:rsidR="00D62DD8">
              <w:t>/2019</w:t>
            </w: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tc>
          <w:tcPr>
            <w:tcW w:w="5310" w:type="dxa"/>
            <w:vAlign w:val="center"/>
          </w:tcPr>
          <w:p w:rsidR="008A067C" w:rsidRDefault="00D62DD8" w:rsidP="008A067C">
            <w:r w:rsidRPr="00D62DD8">
              <w:t>Mauricio Rubio, B.Eng., MBA</w:t>
            </w:r>
          </w:p>
          <w:p w:rsidR="00D62DD8" w:rsidRPr="00D62DD8" w:rsidRDefault="0072413E" w:rsidP="00D62DD8">
            <w:pPr>
              <w:rPr>
                <w:lang w:val="en-AU"/>
              </w:rPr>
            </w:pPr>
            <w:r>
              <w:rPr>
                <w:lang w:val="en-AU"/>
              </w:rPr>
              <w:t>PM Coach &amp; Founder of thePM</w:t>
            </w:r>
            <w:r w:rsidR="00D62DD8" w:rsidRPr="00D62DD8">
              <w:rPr>
                <w:lang w:val="en-AU"/>
              </w:rPr>
              <w:t>KB.com</w:t>
            </w:r>
          </w:p>
        </w:tc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969D213A6C60415CA8020581E752D167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11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592E" w:rsidRDefault="00B2592E" w:rsidP="003F140B">
      <w:r>
        <w:separator/>
      </w:r>
    </w:p>
  </w:endnote>
  <w:endnote w:type="continuationSeparator" w:id="0">
    <w:p w:rsidR="00B2592E" w:rsidRDefault="00B2592E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592E" w:rsidRDefault="00B2592E" w:rsidP="003F140B">
      <w:r>
        <w:separator/>
      </w:r>
    </w:p>
  </w:footnote>
  <w:footnote w:type="continuationSeparator" w:id="0">
    <w:p w:rsidR="00B2592E" w:rsidRDefault="00B2592E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B53" w:rsidRDefault="008A067C" w:rsidP="003F140B">
    <w:pPr>
      <w:pStyle w:val="Header"/>
    </w:pPr>
    <w:r>
      <w:rPr>
        <w:noProof/>
        <w:lang w:val="bg-BG" w:eastAsia="bg-BG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group w14:anchorId="411152D6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bg-BG" w:eastAsia="bg-BG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F27"/>
    <w:rsid w:val="0006192F"/>
    <w:rsid w:val="000B393F"/>
    <w:rsid w:val="001B24AF"/>
    <w:rsid w:val="003F140B"/>
    <w:rsid w:val="00460A4D"/>
    <w:rsid w:val="004E338A"/>
    <w:rsid w:val="0050334E"/>
    <w:rsid w:val="005F2501"/>
    <w:rsid w:val="00657B53"/>
    <w:rsid w:val="0069082D"/>
    <w:rsid w:val="0072413E"/>
    <w:rsid w:val="008A067C"/>
    <w:rsid w:val="008A473A"/>
    <w:rsid w:val="00A079EE"/>
    <w:rsid w:val="00A1495F"/>
    <w:rsid w:val="00A410FF"/>
    <w:rsid w:val="00AA0737"/>
    <w:rsid w:val="00AB489F"/>
    <w:rsid w:val="00B2592E"/>
    <w:rsid w:val="00BC2478"/>
    <w:rsid w:val="00C830D7"/>
    <w:rsid w:val="00D62DD8"/>
    <w:rsid w:val="00E31E21"/>
    <w:rsid w:val="00EB74AF"/>
    <w:rsid w:val="00ED586A"/>
    <w:rsid w:val="00EF16E7"/>
    <w:rsid w:val="00F21310"/>
    <w:rsid w:val="00F7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0"/>
  <w15:docId w15:val="{C78F5CB7-286E-4CC0-BD98-2DBFF4DF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1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3239\OneDrive%20-%20UTS\Desktop\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15FA101FA445C8ADDB48A8DCFDD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9BBFEF-6FD5-4BC1-AF7F-D603F987E477}"/>
      </w:docPartPr>
      <w:docPartBody>
        <w:p w:rsidR="00880EAE" w:rsidRDefault="004D2064">
          <w:pPr>
            <w:pStyle w:val="8B15FA101FA445C8ADDB48A8DCFDD4BD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969D213A6C60415CA8020581E752D1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60538-8A0D-4BC2-B3A6-2D77CBCC6CE9}"/>
      </w:docPartPr>
      <w:docPartBody>
        <w:p w:rsidR="00880EAE" w:rsidRDefault="004D2064">
          <w:pPr>
            <w:pStyle w:val="969D213A6C60415CA8020581E752D167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064"/>
    <w:rsid w:val="004D2064"/>
    <w:rsid w:val="005D3A6C"/>
    <w:rsid w:val="00880EAE"/>
    <w:rsid w:val="00AE631A"/>
    <w:rsid w:val="00E82543"/>
    <w:rsid w:val="00EC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3B6A95A37343D587E210C434967AB4">
    <w:name w:val="213B6A95A37343D587E210C434967AB4"/>
  </w:style>
  <w:style w:type="paragraph" w:customStyle="1" w:styleId="6641C5722772486780B354B87FF2A068">
    <w:name w:val="6641C5722772486780B354B87FF2A068"/>
  </w:style>
  <w:style w:type="paragraph" w:customStyle="1" w:styleId="8B15FA101FA445C8ADDB48A8DCFDD4BD">
    <w:name w:val="8B15FA101FA445C8ADDB48A8DCFDD4BD"/>
  </w:style>
  <w:style w:type="paragraph" w:customStyle="1" w:styleId="7568CE25F73B45309C4C4B69C082EA6F">
    <w:name w:val="7568CE25F73B45309C4C4B69C082EA6F"/>
  </w:style>
  <w:style w:type="paragraph" w:customStyle="1" w:styleId="1D1B1F62EACB451DA8BFB8E89EE0DAAA">
    <w:name w:val="1D1B1F62EACB451DA8BFB8E89EE0DAAA"/>
  </w:style>
  <w:style w:type="paragraph" w:customStyle="1" w:styleId="7A16CD8DC0B141F5A01C67D18B05DD83">
    <w:name w:val="7A16CD8DC0B141F5A01C67D18B05DD83"/>
  </w:style>
  <w:style w:type="paragraph" w:customStyle="1" w:styleId="969D213A6C60415CA8020581E752D167">
    <w:name w:val="969D213A6C60415CA8020581E752D1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</Template>
  <TotalTime>73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Mauricio Rubio Parra</dc:creator>
  <cp:keywords/>
  <dc:description/>
  <cp:lastModifiedBy>x</cp:lastModifiedBy>
  <cp:revision>8</cp:revision>
  <cp:lastPrinted>2019-02-07T21:45:00Z</cp:lastPrinted>
  <dcterms:created xsi:type="dcterms:W3CDTF">2019-01-08T01:04:00Z</dcterms:created>
  <dcterms:modified xsi:type="dcterms:W3CDTF">2019-02-07T21:46:00Z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